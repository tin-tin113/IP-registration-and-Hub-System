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8C01B1" w14:paraId="6CA74C1D" w14:textId="77777777" w:rsidTr="008C01B1">
        <w:tc>
          <w:tcPr>
            <w:tcW w:w="3055" w:type="dxa"/>
          </w:tcPr>
          <w:p w14:paraId="25988337" w14:textId="413FC6B0" w:rsidR="008C01B1" w:rsidRPr="009C368C" w:rsidRDefault="008C01B1" w:rsidP="009C368C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SUBJECT</w:t>
            </w:r>
          </w:p>
        </w:tc>
        <w:tc>
          <w:tcPr>
            <w:tcW w:w="5961" w:type="dxa"/>
          </w:tcPr>
          <w:p w14:paraId="66EEA7C6" w14:textId="1E40E705" w:rsidR="008C01B1" w:rsidRPr="00466992" w:rsidRDefault="00304C59" w:rsidP="0046699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ELTEWP</w:t>
            </w:r>
          </w:p>
        </w:tc>
      </w:tr>
      <w:tr w:rsidR="001E5337" w14:paraId="12C2B4A7" w14:textId="77777777" w:rsidTr="008C01B1">
        <w:tc>
          <w:tcPr>
            <w:tcW w:w="3055" w:type="dxa"/>
          </w:tcPr>
          <w:p w14:paraId="7A65E8EB" w14:textId="62FAC512" w:rsidR="001E5337" w:rsidRPr="009C368C" w:rsidRDefault="001E5337" w:rsidP="009C368C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SECTION</w:t>
            </w:r>
          </w:p>
        </w:tc>
        <w:tc>
          <w:tcPr>
            <w:tcW w:w="5961" w:type="dxa"/>
          </w:tcPr>
          <w:p w14:paraId="32A583EC" w14:textId="1A7127C7" w:rsidR="001E5337" w:rsidRPr="00466992" w:rsidRDefault="00304C59" w:rsidP="0046699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BAEL 2D</w:t>
            </w:r>
          </w:p>
        </w:tc>
      </w:tr>
      <w:tr w:rsidR="008C01B1" w14:paraId="35BB5154" w14:textId="77777777" w:rsidTr="008C01B1">
        <w:tc>
          <w:tcPr>
            <w:tcW w:w="3055" w:type="dxa"/>
          </w:tcPr>
          <w:p w14:paraId="691FF808" w14:textId="12CD6CC1" w:rsidR="008C01B1" w:rsidRPr="009C368C" w:rsidRDefault="008C01B1" w:rsidP="009C368C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TEACHER</w:t>
            </w:r>
          </w:p>
        </w:tc>
        <w:tc>
          <w:tcPr>
            <w:tcW w:w="5961" w:type="dxa"/>
          </w:tcPr>
          <w:p w14:paraId="0A7B42B8" w14:textId="016450BC" w:rsidR="008C01B1" w:rsidRPr="00466992" w:rsidRDefault="00D54C00" w:rsidP="0046699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466992">
              <w:rPr>
                <w:b/>
                <w:bCs/>
                <w:sz w:val="52"/>
                <w:szCs w:val="52"/>
              </w:rPr>
              <w:t>IVY G. ABOY</w:t>
            </w:r>
          </w:p>
        </w:tc>
      </w:tr>
      <w:tr w:rsidR="008C01B1" w14:paraId="7556AB3A" w14:textId="77777777" w:rsidTr="008C01B1">
        <w:tc>
          <w:tcPr>
            <w:tcW w:w="3055" w:type="dxa"/>
          </w:tcPr>
          <w:p w14:paraId="6E2BDE1A" w14:textId="3DD4B6A8" w:rsidR="008C01B1" w:rsidRPr="009C368C" w:rsidRDefault="008C01B1" w:rsidP="009C368C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PROCTOR</w:t>
            </w:r>
          </w:p>
        </w:tc>
        <w:tc>
          <w:tcPr>
            <w:tcW w:w="5961" w:type="dxa"/>
          </w:tcPr>
          <w:p w14:paraId="23F47C70" w14:textId="003B376E" w:rsidR="008C01B1" w:rsidRPr="00466992" w:rsidRDefault="00A51F73" w:rsidP="0046699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VENUS NUARBE</w:t>
            </w:r>
          </w:p>
        </w:tc>
      </w:tr>
      <w:tr w:rsidR="008C01B1" w14:paraId="7565130E" w14:textId="77777777" w:rsidTr="008C01B1">
        <w:tc>
          <w:tcPr>
            <w:tcW w:w="3055" w:type="dxa"/>
          </w:tcPr>
          <w:p w14:paraId="18F3C868" w14:textId="7D4A3437" w:rsidR="008C01B1" w:rsidRPr="009C368C" w:rsidRDefault="008C01B1" w:rsidP="009C368C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PROGRAM</w:t>
            </w:r>
          </w:p>
        </w:tc>
        <w:tc>
          <w:tcPr>
            <w:tcW w:w="5961" w:type="dxa"/>
          </w:tcPr>
          <w:p w14:paraId="5B5C0CD4" w14:textId="27F9CCBE" w:rsidR="008C01B1" w:rsidRPr="00466992" w:rsidRDefault="00304C59" w:rsidP="0046699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 xml:space="preserve">BAEL </w:t>
            </w:r>
          </w:p>
        </w:tc>
      </w:tr>
      <w:tr w:rsidR="008C01B1" w14:paraId="34EE4B3E" w14:textId="77777777" w:rsidTr="008C01B1">
        <w:tc>
          <w:tcPr>
            <w:tcW w:w="3055" w:type="dxa"/>
          </w:tcPr>
          <w:p w14:paraId="4198EB75" w14:textId="309934CF" w:rsidR="008C01B1" w:rsidRPr="009C368C" w:rsidRDefault="008C01B1" w:rsidP="009C368C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DAY</w:t>
            </w:r>
          </w:p>
        </w:tc>
        <w:tc>
          <w:tcPr>
            <w:tcW w:w="5961" w:type="dxa"/>
          </w:tcPr>
          <w:p w14:paraId="228DCC96" w14:textId="1B11C8E1" w:rsidR="008C01B1" w:rsidRPr="00466992" w:rsidRDefault="00000D9F" w:rsidP="0046699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466992">
              <w:rPr>
                <w:b/>
                <w:bCs/>
                <w:sz w:val="52"/>
                <w:szCs w:val="52"/>
              </w:rPr>
              <w:t xml:space="preserve">DAY </w:t>
            </w:r>
            <w:r w:rsidR="00304C59">
              <w:rPr>
                <w:b/>
                <w:bCs/>
                <w:sz w:val="52"/>
                <w:szCs w:val="52"/>
              </w:rPr>
              <w:t>4</w:t>
            </w:r>
          </w:p>
        </w:tc>
      </w:tr>
      <w:tr w:rsidR="008C01B1" w14:paraId="5817C0E4" w14:textId="77777777" w:rsidTr="008C01B1">
        <w:tc>
          <w:tcPr>
            <w:tcW w:w="3055" w:type="dxa"/>
          </w:tcPr>
          <w:p w14:paraId="34C95E91" w14:textId="70B24922" w:rsidR="008C01B1" w:rsidRPr="009C368C" w:rsidRDefault="008C01B1" w:rsidP="009C368C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TIME</w:t>
            </w:r>
          </w:p>
        </w:tc>
        <w:tc>
          <w:tcPr>
            <w:tcW w:w="5961" w:type="dxa"/>
          </w:tcPr>
          <w:p w14:paraId="2C3DC0BC" w14:textId="40382B6B" w:rsidR="008C01B1" w:rsidRPr="00466992" w:rsidRDefault="005031F1" w:rsidP="0046699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10</w:t>
            </w:r>
            <w:r w:rsidR="00000D9F" w:rsidRPr="00466992">
              <w:rPr>
                <w:b/>
                <w:bCs/>
                <w:sz w:val="52"/>
                <w:szCs w:val="52"/>
              </w:rPr>
              <w:t>:30-</w:t>
            </w:r>
            <w:r>
              <w:rPr>
                <w:b/>
                <w:bCs/>
                <w:sz w:val="52"/>
                <w:szCs w:val="52"/>
              </w:rPr>
              <w:t>11</w:t>
            </w:r>
            <w:r w:rsidR="00000D9F" w:rsidRPr="00466992">
              <w:rPr>
                <w:b/>
                <w:bCs/>
                <w:sz w:val="52"/>
                <w:szCs w:val="52"/>
              </w:rPr>
              <w:t>:30</w:t>
            </w:r>
          </w:p>
        </w:tc>
      </w:tr>
      <w:tr w:rsidR="008C01B1" w14:paraId="2D6A8417" w14:textId="77777777" w:rsidTr="008C01B1">
        <w:tc>
          <w:tcPr>
            <w:tcW w:w="3055" w:type="dxa"/>
          </w:tcPr>
          <w:p w14:paraId="224FC771" w14:textId="5F4D9121" w:rsidR="008C01B1" w:rsidRPr="009C368C" w:rsidRDefault="008C01B1" w:rsidP="009C368C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ROOM</w:t>
            </w:r>
          </w:p>
        </w:tc>
        <w:tc>
          <w:tcPr>
            <w:tcW w:w="5961" w:type="dxa"/>
          </w:tcPr>
          <w:p w14:paraId="69A30101" w14:textId="3FC13D52" w:rsidR="008C01B1" w:rsidRPr="00466992" w:rsidRDefault="00000D9F" w:rsidP="0046699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466992">
              <w:rPr>
                <w:b/>
                <w:bCs/>
                <w:sz w:val="52"/>
                <w:szCs w:val="52"/>
              </w:rPr>
              <w:t>LSAB</w:t>
            </w:r>
            <w:r w:rsidR="001E5337" w:rsidRPr="00466992">
              <w:rPr>
                <w:b/>
                <w:bCs/>
                <w:sz w:val="52"/>
                <w:szCs w:val="52"/>
              </w:rPr>
              <w:t xml:space="preserve"> </w:t>
            </w:r>
            <w:r w:rsidR="00A422E0">
              <w:rPr>
                <w:b/>
                <w:bCs/>
                <w:sz w:val="52"/>
                <w:szCs w:val="52"/>
              </w:rPr>
              <w:t>215</w:t>
            </w:r>
          </w:p>
        </w:tc>
      </w:tr>
    </w:tbl>
    <w:p w14:paraId="0E9EEBF6" w14:textId="0C52FC0D" w:rsidR="00890017" w:rsidRDefault="008C01B1" w:rsidP="00890017">
      <w:pPr>
        <w:tabs>
          <w:tab w:val="left" w:pos="2141"/>
        </w:tabs>
      </w:pPr>
      <w:r>
        <w:tab/>
      </w:r>
      <w:r>
        <w:tab/>
      </w:r>
    </w:p>
    <w:p w14:paraId="672CB662" w14:textId="77777777" w:rsidR="000F3F88" w:rsidRDefault="000F3F88" w:rsidP="00890017">
      <w:pPr>
        <w:tabs>
          <w:tab w:val="left" w:pos="2141"/>
        </w:tabs>
      </w:pPr>
    </w:p>
    <w:p w14:paraId="5D00DCC7" w14:textId="77777777" w:rsidR="000F3F88" w:rsidRDefault="000F3F88" w:rsidP="00890017">
      <w:pPr>
        <w:tabs>
          <w:tab w:val="left" w:pos="2141"/>
        </w:tabs>
      </w:pPr>
    </w:p>
    <w:p w14:paraId="1B2A826A" w14:textId="77777777" w:rsidR="000F3F88" w:rsidRDefault="000F3F88" w:rsidP="00890017">
      <w:pPr>
        <w:tabs>
          <w:tab w:val="left" w:pos="2141"/>
        </w:tabs>
      </w:pPr>
    </w:p>
    <w:p w14:paraId="68D5D3A7" w14:textId="77777777" w:rsidR="000F3F88" w:rsidRDefault="000F3F88" w:rsidP="00890017">
      <w:pPr>
        <w:tabs>
          <w:tab w:val="left" w:pos="2141"/>
        </w:tabs>
      </w:pPr>
    </w:p>
    <w:p w14:paraId="3604FBC3" w14:textId="77777777" w:rsidR="000F3F88" w:rsidRDefault="000F3F88" w:rsidP="00890017">
      <w:pPr>
        <w:tabs>
          <w:tab w:val="left" w:pos="2141"/>
        </w:tabs>
      </w:pPr>
    </w:p>
    <w:p w14:paraId="148CFF4D" w14:textId="77777777" w:rsidR="000F3F88" w:rsidRDefault="000F3F88" w:rsidP="00890017">
      <w:pPr>
        <w:tabs>
          <w:tab w:val="left" w:pos="2141"/>
        </w:tabs>
      </w:pPr>
    </w:p>
    <w:p w14:paraId="070B77CD" w14:textId="77777777" w:rsidR="000F3F88" w:rsidRDefault="000F3F88" w:rsidP="00890017">
      <w:pPr>
        <w:tabs>
          <w:tab w:val="left" w:pos="2141"/>
        </w:tabs>
      </w:pPr>
    </w:p>
    <w:p w14:paraId="314D7401" w14:textId="77777777" w:rsidR="000F3F88" w:rsidRDefault="000F3F88" w:rsidP="00890017">
      <w:pPr>
        <w:tabs>
          <w:tab w:val="left" w:pos="2141"/>
        </w:tabs>
      </w:pPr>
    </w:p>
    <w:p w14:paraId="4A1CD4C6" w14:textId="77777777" w:rsidR="000F3F88" w:rsidRDefault="000F3F88" w:rsidP="00890017">
      <w:pPr>
        <w:tabs>
          <w:tab w:val="left" w:pos="2141"/>
        </w:tabs>
      </w:pPr>
    </w:p>
    <w:p w14:paraId="6EE2D7D7" w14:textId="77777777" w:rsidR="000F3F88" w:rsidRDefault="000F3F88" w:rsidP="00890017">
      <w:pPr>
        <w:tabs>
          <w:tab w:val="left" w:pos="2141"/>
        </w:tabs>
      </w:pPr>
    </w:p>
    <w:p w14:paraId="1EDA7B6B" w14:textId="77777777" w:rsidR="000F3F88" w:rsidRDefault="000F3F88" w:rsidP="00890017">
      <w:pPr>
        <w:tabs>
          <w:tab w:val="left" w:pos="2141"/>
        </w:tabs>
      </w:pPr>
    </w:p>
    <w:p w14:paraId="07C87919" w14:textId="77777777" w:rsidR="000F3F88" w:rsidRDefault="000F3F88" w:rsidP="00890017">
      <w:pPr>
        <w:tabs>
          <w:tab w:val="left" w:pos="2141"/>
        </w:tabs>
      </w:pPr>
    </w:p>
    <w:p w14:paraId="44EC1452" w14:textId="77777777" w:rsidR="000F3F88" w:rsidRDefault="000F3F88" w:rsidP="00890017">
      <w:pPr>
        <w:tabs>
          <w:tab w:val="left" w:pos="2141"/>
        </w:tabs>
      </w:pPr>
    </w:p>
    <w:p w14:paraId="02DA7A31" w14:textId="77777777" w:rsidR="000F3F88" w:rsidRDefault="000F3F88" w:rsidP="00890017">
      <w:pPr>
        <w:tabs>
          <w:tab w:val="left" w:pos="2141"/>
        </w:tabs>
      </w:pPr>
    </w:p>
    <w:p w14:paraId="77D73E68" w14:textId="77777777" w:rsidR="000F3F88" w:rsidRDefault="000F3F88" w:rsidP="00890017">
      <w:pPr>
        <w:tabs>
          <w:tab w:val="left" w:pos="2141"/>
        </w:tabs>
      </w:pPr>
    </w:p>
    <w:p w14:paraId="762A9C46" w14:textId="77777777" w:rsidR="000F3F88" w:rsidRDefault="000F3F88" w:rsidP="00890017">
      <w:pPr>
        <w:tabs>
          <w:tab w:val="left" w:pos="2141"/>
        </w:tabs>
      </w:pPr>
    </w:p>
    <w:p w14:paraId="0D0A7DFD" w14:textId="77777777" w:rsidR="000F3F88" w:rsidRDefault="000F3F88" w:rsidP="00890017">
      <w:pPr>
        <w:tabs>
          <w:tab w:val="left" w:pos="2141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0F3F88" w14:paraId="7A43DEAB" w14:textId="77777777" w:rsidTr="009F7E82">
        <w:tc>
          <w:tcPr>
            <w:tcW w:w="3055" w:type="dxa"/>
          </w:tcPr>
          <w:p w14:paraId="3D3CC9E8" w14:textId="77777777" w:rsidR="000F3F88" w:rsidRPr="009C368C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SUBJECT</w:t>
            </w:r>
          </w:p>
        </w:tc>
        <w:tc>
          <w:tcPr>
            <w:tcW w:w="5961" w:type="dxa"/>
          </w:tcPr>
          <w:p w14:paraId="601AABF6" w14:textId="77777777" w:rsidR="000F3F88" w:rsidRPr="00466992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ELTEWP</w:t>
            </w:r>
          </w:p>
        </w:tc>
      </w:tr>
      <w:tr w:rsidR="000F3F88" w14:paraId="373B196B" w14:textId="77777777" w:rsidTr="009F7E82">
        <w:tc>
          <w:tcPr>
            <w:tcW w:w="3055" w:type="dxa"/>
          </w:tcPr>
          <w:p w14:paraId="18C25251" w14:textId="77777777" w:rsidR="000F3F88" w:rsidRPr="009C368C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SECTION</w:t>
            </w:r>
          </w:p>
        </w:tc>
        <w:tc>
          <w:tcPr>
            <w:tcW w:w="5961" w:type="dxa"/>
          </w:tcPr>
          <w:p w14:paraId="71DC9B34" w14:textId="49B8248B" w:rsidR="000F3F88" w:rsidRPr="00466992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BAEL 2</w:t>
            </w:r>
            <w:r>
              <w:rPr>
                <w:b/>
                <w:bCs/>
                <w:sz w:val="52"/>
                <w:szCs w:val="52"/>
              </w:rPr>
              <w:t>E</w:t>
            </w:r>
          </w:p>
        </w:tc>
      </w:tr>
      <w:tr w:rsidR="000F3F88" w14:paraId="775D802C" w14:textId="77777777" w:rsidTr="009F7E82">
        <w:tc>
          <w:tcPr>
            <w:tcW w:w="3055" w:type="dxa"/>
          </w:tcPr>
          <w:p w14:paraId="714AFDB4" w14:textId="77777777" w:rsidR="000F3F88" w:rsidRPr="009C368C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TEACHER</w:t>
            </w:r>
          </w:p>
        </w:tc>
        <w:tc>
          <w:tcPr>
            <w:tcW w:w="5961" w:type="dxa"/>
          </w:tcPr>
          <w:p w14:paraId="64F3C871" w14:textId="77777777" w:rsidR="000F3F88" w:rsidRPr="00466992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466992">
              <w:rPr>
                <w:b/>
                <w:bCs/>
                <w:sz w:val="52"/>
                <w:szCs w:val="52"/>
              </w:rPr>
              <w:t>IVY G. ABOY</w:t>
            </w:r>
          </w:p>
        </w:tc>
      </w:tr>
      <w:tr w:rsidR="000F3F88" w14:paraId="07F4392A" w14:textId="77777777" w:rsidTr="009F7E82">
        <w:tc>
          <w:tcPr>
            <w:tcW w:w="3055" w:type="dxa"/>
          </w:tcPr>
          <w:p w14:paraId="590B121E" w14:textId="77777777" w:rsidR="000F3F88" w:rsidRPr="009C368C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PROCTOR</w:t>
            </w:r>
          </w:p>
        </w:tc>
        <w:tc>
          <w:tcPr>
            <w:tcW w:w="5961" w:type="dxa"/>
          </w:tcPr>
          <w:p w14:paraId="18C2E5BD" w14:textId="66D203E6" w:rsidR="000F3F88" w:rsidRPr="00466992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MA. SHEEN ESCORDIAL</w:t>
            </w:r>
          </w:p>
        </w:tc>
      </w:tr>
      <w:tr w:rsidR="000F3F88" w14:paraId="37EB1CC2" w14:textId="77777777" w:rsidTr="009F7E82">
        <w:tc>
          <w:tcPr>
            <w:tcW w:w="3055" w:type="dxa"/>
          </w:tcPr>
          <w:p w14:paraId="3F41A7E5" w14:textId="77777777" w:rsidR="000F3F88" w:rsidRPr="009C368C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PROGRAM</w:t>
            </w:r>
          </w:p>
        </w:tc>
        <w:tc>
          <w:tcPr>
            <w:tcW w:w="5961" w:type="dxa"/>
          </w:tcPr>
          <w:p w14:paraId="54D2D967" w14:textId="77777777" w:rsidR="000F3F88" w:rsidRPr="00466992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 xml:space="preserve">BAEL </w:t>
            </w:r>
          </w:p>
        </w:tc>
      </w:tr>
      <w:tr w:rsidR="000F3F88" w14:paraId="63D81ED5" w14:textId="77777777" w:rsidTr="009F7E82">
        <w:tc>
          <w:tcPr>
            <w:tcW w:w="3055" w:type="dxa"/>
          </w:tcPr>
          <w:p w14:paraId="51BB1E3C" w14:textId="77777777" w:rsidR="000F3F88" w:rsidRPr="009C368C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DAY</w:t>
            </w:r>
          </w:p>
        </w:tc>
        <w:tc>
          <w:tcPr>
            <w:tcW w:w="5961" w:type="dxa"/>
          </w:tcPr>
          <w:p w14:paraId="1283C2E2" w14:textId="77777777" w:rsidR="000F3F88" w:rsidRPr="00466992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466992">
              <w:rPr>
                <w:b/>
                <w:bCs/>
                <w:sz w:val="52"/>
                <w:szCs w:val="52"/>
              </w:rPr>
              <w:t xml:space="preserve">DAY </w:t>
            </w:r>
            <w:r>
              <w:rPr>
                <w:b/>
                <w:bCs/>
                <w:sz w:val="52"/>
                <w:szCs w:val="52"/>
              </w:rPr>
              <w:t>4</w:t>
            </w:r>
          </w:p>
        </w:tc>
      </w:tr>
      <w:tr w:rsidR="000F3F88" w14:paraId="5D0999C0" w14:textId="77777777" w:rsidTr="009F7E82">
        <w:tc>
          <w:tcPr>
            <w:tcW w:w="3055" w:type="dxa"/>
          </w:tcPr>
          <w:p w14:paraId="7523BD33" w14:textId="77777777" w:rsidR="000F3F88" w:rsidRPr="009C368C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TIME</w:t>
            </w:r>
          </w:p>
        </w:tc>
        <w:tc>
          <w:tcPr>
            <w:tcW w:w="5961" w:type="dxa"/>
          </w:tcPr>
          <w:p w14:paraId="771E35F9" w14:textId="77777777" w:rsidR="000F3F88" w:rsidRPr="00466992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10</w:t>
            </w:r>
            <w:r w:rsidRPr="00466992">
              <w:rPr>
                <w:b/>
                <w:bCs/>
                <w:sz w:val="52"/>
                <w:szCs w:val="52"/>
              </w:rPr>
              <w:t>:30-</w:t>
            </w:r>
            <w:r>
              <w:rPr>
                <w:b/>
                <w:bCs/>
                <w:sz w:val="52"/>
                <w:szCs w:val="52"/>
              </w:rPr>
              <w:t>11</w:t>
            </w:r>
            <w:r w:rsidRPr="00466992">
              <w:rPr>
                <w:b/>
                <w:bCs/>
                <w:sz w:val="52"/>
                <w:szCs w:val="52"/>
              </w:rPr>
              <w:t>:30</w:t>
            </w:r>
          </w:p>
        </w:tc>
      </w:tr>
      <w:tr w:rsidR="000F3F88" w14:paraId="6DEC5BB0" w14:textId="77777777" w:rsidTr="009F7E82">
        <w:tc>
          <w:tcPr>
            <w:tcW w:w="3055" w:type="dxa"/>
          </w:tcPr>
          <w:p w14:paraId="545C442C" w14:textId="77777777" w:rsidR="000F3F88" w:rsidRPr="009C368C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ROOM</w:t>
            </w:r>
          </w:p>
        </w:tc>
        <w:tc>
          <w:tcPr>
            <w:tcW w:w="5961" w:type="dxa"/>
          </w:tcPr>
          <w:p w14:paraId="72B03BA0" w14:textId="6C7BC857" w:rsidR="000F3F88" w:rsidRPr="00466992" w:rsidRDefault="000F3F88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466992">
              <w:rPr>
                <w:b/>
                <w:bCs/>
                <w:sz w:val="52"/>
                <w:szCs w:val="52"/>
              </w:rPr>
              <w:t xml:space="preserve">LSAB </w:t>
            </w:r>
            <w:r>
              <w:rPr>
                <w:b/>
                <w:bCs/>
                <w:sz w:val="52"/>
                <w:szCs w:val="52"/>
              </w:rPr>
              <w:t>104</w:t>
            </w:r>
          </w:p>
        </w:tc>
      </w:tr>
    </w:tbl>
    <w:p w14:paraId="1F8664CD" w14:textId="77777777" w:rsidR="000F3F88" w:rsidRPr="00890017" w:rsidRDefault="000F3F88" w:rsidP="000F3F88">
      <w:pPr>
        <w:tabs>
          <w:tab w:val="left" w:pos="2141"/>
        </w:tabs>
      </w:pPr>
      <w:r>
        <w:tab/>
      </w:r>
      <w:r>
        <w:tab/>
      </w:r>
    </w:p>
    <w:p w14:paraId="3E09F8DF" w14:textId="77777777" w:rsidR="000F3F88" w:rsidRDefault="000F3F88" w:rsidP="00890017">
      <w:pPr>
        <w:tabs>
          <w:tab w:val="left" w:pos="2141"/>
        </w:tabs>
      </w:pPr>
    </w:p>
    <w:p w14:paraId="711FDE76" w14:textId="77777777" w:rsidR="000F3F88" w:rsidRDefault="000F3F88" w:rsidP="00890017">
      <w:pPr>
        <w:tabs>
          <w:tab w:val="left" w:pos="2141"/>
        </w:tabs>
      </w:pPr>
    </w:p>
    <w:p w14:paraId="22D897E8" w14:textId="77777777" w:rsidR="003E0D73" w:rsidRDefault="003E0D73" w:rsidP="00890017">
      <w:pPr>
        <w:tabs>
          <w:tab w:val="left" w:pos="2141"/>
        </w:tabs>
      </w:pPr>
    </w:p>
    <w:p w14:paraId="739E8E04" w14:textId="77777777" w:rsidR="003E0D73" w:rsidRDefault="003E0D73" w:rsidP="00890017">
      <w:pPr>
        <w:tabs>
          <w:tab w:val="left" w:pos="2141"/>
        </w:tabs>
      </w:pPr>
    </w:p>
    <w:p w14:paraId="3B70B9BE" w14:textId="77777777" w:rsidR="003E0D73" w:rsidRDefault="003E0D73" w:rsidP="00890017">
      <w:pPr>
        <w:tabs>
          <w:tab w:val="left" w:pos="2141"/>
        </w:tabs>
      </w:pPr>
    </w:p>
    <w:p w14:paraId="05E6214C" w14:textId="77777777" w:rsidR="003E0D73" w:rsidRDefault="003E0D73" w:rsidP="00890017">
      <w:pPr>
        <w:tabs>
          <w:tab w:val="left" w:pos="2141"/>
        </w:tabs>
      </w:pPr>
    </w:p>
    <w:p w14:paraId="2EBD10DA" w14:textId="77777777" w:rsidR="003E0D73" w:rsidRDefault="003E0D73" w:rsidP="00890017">
      <w:pPr>
        <w:tabs>
          <w:tab w:val="left" w:pos="2141"/>
        </w:tabs>
      </w:pPr>
    </w:p>
    <w:p w14:paraId="73B98A63" w14:textId="77777777" w:rsidR="003E0D73" w:rsidRDefault="003E0D73" w:rsidP="00890017">
      <w:pPr>
        <w:tabs>
          <w:tab w:val="left" w:pos="2141"/>
        </w:tabs>
      </w:pPr>
    </w:p>
    <w:p w14:paraId="61C8AF48" w14:textId="77777777" w:rsidR="003E0D73" w:rsidRDefault="003E0D73" w:rsidP="00890017">
      <w:pPr>
        <w:tabs>
          <w:tab w:val="left" w:pos="2141"/>
        </w:tabs>
      </w:pPr>
    </w:p>
    <w:p w14:paraId="79D8D71A" w14:textId="77777777" w:rsidR="003E0D73" w:rsidRDefault="003E0D73" w:rsidP="00890017">
      <w:pPr>
        <w:tabs>
          <w:tab w:val="left" w:pos="2141"/>
        </w:tabs>
      </w:pPr>
    </w:p>
    <w:p w14:paraId="1C00C08A" w14:textId="77777777" w:rsidR="003E0D73" w:rsidRDefault="003E0D73" w:rsidP="00890017">
      <w:pPr>
        <w:tabs>
          <w:tab w:val="left" w:pos="2141"/>
        </w:tabs>
      </w:pPr>
    </w:p>
    <w:p w14:paraId="36294206" w14:textId="77777777" w:rsidR="003E0D73" w:rsidRDefault="003E0D73" w:rsidP="00890017">
      <w:pPr>
        <w:tabs>
          <w:tab w:val="left" w:pos="2141"/>
        </w:tabs>
      </w:pPr>
    </w:p>
    <w:p w14:paraId="333B0888" w14:textId="77777777" w:rsidR="003E0D73" w:rsidRDefault="003E0D73" w:rsidP="00890017">
      <w:pPr>
        <w:tabs>
          <w:tab w:val="left" w:pos="2141"/>
        </w:tabs>
      </w:pPr>
    </w:p>
    <w:p w14:paraId="2C318DCB" w14:textId="77777777" w:rsidR="003E0D73" w:rsidRDefault="003E0D73" w:rsidP="00890017">
      <w:pPr>
        <w:tabs>
          <w:tab w:val="left" w:pos="2141"/>
        </w:tabs>
      </w:pPr>
    </w:p>
    <w:p w14:paraId="5C968627" w14:textId="77777777" w:rsidR="003E0D73" w:rsidRDefault="003E0D73" w:rsidP="00890017">
      <w:pPr>
        <w:tabs>
          <w:tab w:val="left" w:pos="2141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3E0D73" w14:paraId="0BEB065D" w14:textId="77777777" w:rsidTr="009F7E82">
        <w:tc>
          <w:tcPr>
            <w:tcW w:w="3055" w:type="dxa"/>
          </w:tcPr>
          <w:p w14:paraId="714EFD33" w14:textId="77777777" w:rsidR="003E0D73" w:rsidRPr="009C368C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lastRenderedPageBreak/>
              <w:t>SUBJECT</w:t>
            </w:r>
          </w:p>
        </w:tc>
        <w:tc>
          <w:tcPr>
            <w:tcW w:w="5961" w:type="dxa"/>
          </w:tcPr>
          <w:p w14:paraId="7E5487CF" w14:textId="77777777" w:rsidR="003E0D73" w:rsidRPr="00466992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ELTEWP</w:t>
            </w:r>
          </w:p>
        </w:tc>
      </w:tr>
      <w:tr w:rsidR="003E0D73" w14:paraId="43CE7455" w14:textId="77777777" w:rsidTr="009F7E82">
        <w:tc>
          <w:tcPr>
            <w:tcW w:w="3055" w:type="dxa"/>
          </w:tcPr>
          <w:p w14:paraId="525FE27E" w14:textId="77777777" w:rsidR="003E0D73" w:rsidRPr="009C368C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SECTION</w:t>
            </w:r>
          </w:p>
        </w:tc>
        <w:tc>
          <w:tcPr>
            <w:tcW w:w="5961" w:type="dxa"/>
          </w:tcPr>
          <w:p w14:paraId="4380EB44" w14:textId="7B673F70" w:rsidR="003E0D73" w:rsidRPr="00466992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BAEL 2</w:t>
            </w:r>
            <w:r>
              <w:rPr>
                <w:b/>
                <w:bCs/>
                <w:sz w:val="52"/>
                <w:szCs w:val="52"/>
              </w:rPr>
              <w:t>F</w:t>
            </w:r>
          </w:p>
        </w:tc>
      </w:tr>
      <w:tr w:rsidR="003E0D73" w14:paraId="48280083" w14:textId="77777777" w:rsidTr="009F7E82">
        <w:tc>
          <w:tcPr>
            <w:tcW w:w="3055" w:type="dxa"/>
          </w:tcPr>
          <w:p w14:paraId="6251B88B" w14:textId="77777777" w:rsidR="003E0D73" w:rsidRPr="009C368C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TEACHER</w:t>
            </w:r>
          </w:p>
        </w:tc>
        <w:tc>
          <w:tcPr>
            <w:tcW w:w="5961" w:type="dxa"/>
          </w:tcPr>
          <w:p w14:paraId="74219A43" w14:textId="77777777" w:rsidR="003E0D73" w:rsidRPr="00466992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466992">
              <w:rPr>
                <w:b/>
                <w:bCs/>
                <w:sz w:val="52"/>
                <w:szCs w:val="52"/>
              </w:rPr>
              <w:t>IVY G. ABOY</w:t>
            </w:r>
          </w:p>
        </w:tc>
      </w:tr>
      <w:tr w:rsidR="003E0D73" w14:paraId="559F5D10" w14:textId="77777777" w:rsidTr="009F7E82">
        <w:tc>
          <w:tcPr>
            <w:tcW w:w="3055" w:type="dxa"/>
          </w:tcPr>
          <w:p w14:paraId="41A88B50" w14:textId="77777777" w:rsidR="003E0D73" w:rsidRPr="009C368C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PROCTOR</w:t>
            </w:r>
          </w:p>
        </w:tc>
        <w:tc>
          <w:tcPr>
            <w:tcW w:w="5961" w:type="dxa"/>
          </w:tcPr>
          <w:p w14:paraId="79F56136" w14:textId="75D185BC" w:rsidR="003E0D73" w:rsidRPr="00466992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YVONNE SALDE</w:t>
            </w:r>
          </w:p>
        </w:tc>
      </w:tr>
      <w:tr w:rsidR="003E0D73" w14:paraId="16B4D3E6" w14:textId="77777777" w:rsidTr="009F7E82">
        <w:tc>
          <w:tcPr>
            <w:tcW w:w="3055" w:type="dxa"/>
          </w:tcPr>
          <w:p w14:paraId="5DC1FFCF" w14:textId="77777777" w:rsidR="003E0D73" w:rsidRPr="009C368C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PROGRAM</w:t>
            </w:r>
          </w:p>
        </w:tc>
        <w:tc>
          <w:tcPr>
            <w:tcW w:w="5961" w:type="dxa"/>
          </w:tcPr>
          <w:p w14:paraId="767F8F99" w14:textId="77777777" w:rsidR="003E0D73" w:rsidRPr="00466992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 xml:space="preserve">BAEL </w:t>
            </w:r>
          </w:p>
        </w:tc>
      </w:tr>
      <w:tr w:rsidR="003E0D73" w14:paraId="7FFE2E8A" w14:textId="77777777" w:rsidTr="009F7E82">
        <w:tc>
          <w:tcPr>
            <w:tcW w:w="3055" w:type="dxa"/>
          </w:tcPr>
          <w:p w14:paraId="3231E703" w14:textId="77777777" w:rsidR="003E0D73" w:rsidRPr="009C368C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DAY</w:t>
            </w:r>
          </w:p>
        </w:tc>
        <w:tc>
          <w:tcPr>
            <w:tcW w:w="5961" w:type="dxa"/>
          </w:tcPr>
          <w:p w14:paraId="3F782A5E" w14:textId="77777777" w:rsidR="003E0D73" w:rsidRPr="00466992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466992">
              <w:rPr>
                <w:b/>
                <w:bCs/>
                <w:sz w:val="52"/>
                <w:szCs w:val="52"/>
              </w:rPr>
              <w:t xml:space="preserve">DAY </w:t>
            </w:r>
            <w:r>
              <w:rPr>
                <w:b/>
                <w:bCs/>
                <w:sz w:val="52"/>
                <w:szCs w:val="52"/>
              </w:rPr>
              <w:t>4</w:t>
            </w:r>
          </w:p>
        </w:tc>
      </w:tr>
      <w:tr w:rsidR="003E0D73" w14:paraId="65027436" w14:textId="77777777" w:rsidTr="009F7E82">
        <w:tc>
          <w:tcPr>
            <w:tcW w:w="3055" w:type="dxa"/>
          </w:tcPr>
          <w:p w14:paraId="554C4E88" w14:textId="77777777" w:rsidR="003E0D73" w:rsidRPr="009C368C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TIME</w:t>
            </w:r>
          </w:p>
        </w:tc>
        <w:tc>
          <w:tcPr>
            <w:tcW w:w="5961" w:type="dxa"/>
          </w:tcPr>
          <w:p w14:paraId="6B6D8E8C" w14:textId="77777777" w:rsidR="003E0D73" w:rsidRPr="00466992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10</w:t>
            </w:r>
            <w:r w:rsidRPr="00466992">
              <w:rPr>
                <w:b/>
                <w:bCs/>
                <w:sz w:val="52"/>
                <w:szCs w:val="52"/>
              </w:rPr>
              <w:t>:30-</w:t>
            </w:r>
            <w:r>
              <w:rPr>
                <w:b/>
                <w:bCs/>
                <w:sz w:val="52"/>
                <w:szCs w:val="52"/>
              </w:rPr>
              <w:t>11</w:t>
            </w:r>
            <w:r w:rsidRPr="00466992">
              <w:rPr>
                <w:b/>
                <w:bCs/>
                <w:sz w:val="52"/>
                <w:szCs w:val="52"/>
              </w:rPr>
              <w:t>:30</w:t>
            </w:r>
          </w:p>
        </w:tc>
      </w:tr>
      <w:tr w:rsidR="003E0D73" w14:paraId="0786C6A2" w14:textId="77777777" w:rsidTr="009F7E82">
        <w:tc>
          <w:tcPr>
            <w:tcW w:w="3055" w:type="dxa"/>
          </w:tcPr>
          <w:p w14:paraId="2A31366D" w14:textId="77777777" w:rsidR="003E0D73" w:rsidRPr="009C368C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9C368C">
              <w:rPr>
                <w:b/>
                <w:bCs/>
                <w:sz w:val="52"/>
                <w:szCs w:val="52"/>
              </w:rPr>
              <w:t>ROOM</w:t>
            </w:r>
          </w:p>
        </w:tc>
        <w:tc>
          <w:tcPr>
            <w:tcW w:w="5961" w:type="dxa"/>
          </w:tcPr>
          <w:p w14:paraId="3D01C246" w14:textId="7E9A3E4F" w:rsidR="003E0D73" w:rsidRPr="00466992" w:rsidRDefault="003E0D73" w:rsidP="009F7E82">
            <w:pPr>
              <w:tabs>
                <w:tab w:val="left" w:pos="2141"/>
              </w:tabs>
              <w:jc w:val="center"/>
              <w:rPr>
                <w:b/>
                <w:bCs/>
                <w:sz w:val="52"/>
                <w:szCs w:val="52"/>
              </w:rPr>
            </w:pPr>
            <w:r w:rsidRPr="00466992">
              <w:rPr>
                <w:b/>
                <w:bCs/>
                <w:sz w:val="52"/>
                <w:szCs w:val="52"/>
              </w:rPr>
              <w:t xml:space="preserve">LSAB </w:t>
            </w:r>
            <w:r w:rsidR="00296A7C">
              <w:rPr>
                <w:b/>
                <w:bCs/>
                <w:sz w:val="52"/>
                <w:szCs w:val="52"/>
              </w:rPr>
              <w:t>105</w:t>
            </w:r>
          </w:p>
        </w:tc>
      </w:tr>
    </w:tbl>
    <w:p w14:paraId="587EE81A" w14:textId="77777777" w:rsidR="003E0D73" w:rsidRPr="00890017" w:rsidRDefault="003E0D73" w:rsidP="003E0D73">
      <w:pPr>
        <w:tabs>
          <w:tab w:val="left" w:pos="2141"/>
        </w:tabs>
      </w:pPr>
      <w:r>
        <w:tab/>
      </w:r>
      <w:r>
        <w:tab/>
      </w:r>
    </w:p>
    <w:p w14:paraId="055DF306" w14:textId="77777777" w:rsidR="003E0D73" w:rsidRDefault="003E0D73" w:rsidP="00890017">
      <w:pPr>
        <w:tabs>
          <w:tab w:val="left" w:pos="2141"/>
        </w:tabs>
      </w:pPr>
    </w:p>
    <w:p w14:paraId="514B3D7B" w14:textId="77777777" w:rsidR="003E0D73" w:rsidRDefault="003E0D73" w:rsidP="00890017">
      <w:pPr>
        <w:tabs>
          <w:tab w:val="left" w:pos="2141"/>
        </w:tabs>
      </w:pPr>
    </w:p>
    <w:p w14:paraId="007A5D03" w14:textId="77777777" w:rsidR="003E0D73" w:rsidRDefault="003E0D73" w:rsidP="00890017">
      <w:pPr>
        <w:tabs>
          <w:tab w:val="left" w:pos="2141"/>
        </w:tabs>
      </w:pPr>
    </w:p>
    <w:p w14:paraId="7DB00A24" w14:textId="77777777" w:rsidR="000F3F88" w:rsidRDefault="000F3F88" w:rsidP="00890017">
      <w:pPr>
        <w:tabs>
          <w:tab w:val="left" w:pos="2141"/>
        </w:tabs>
      </w:pPr>
    </w:p>
    <w:p w14:paraId="4A41112D" w14:textId="77777777" w:rsidR="000F3F88" w:rsidRPr="00890017" w:rsidRDefault="000F3F88" w:rsidP="00890017">
      <w:pPr>
        <w:tabs>
          <w:tab w:val="left" w:pos="2141"/>
        </w:tabs>
      </w:pPr>
    </w:p>
    <w:sectPr w:rsidR="000F3F88" w:rsidRPr="00890017" w:rsidSect="00571979">
      <w:headerReference w:type="default" r:id="rId6"/>
      <w:footerReference w:type="default" r:id="rId7"/>
      <w:pgSz w:w="11906" w:h="16838" w:code="9"/>
      <w:pgMar w:top="252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BE975" w14:textId="77777777" w:rsidR="00C82719" w:rsidRDefault="00C82719" w:rsidP="001D1F4B">
      <w:pPr>
        <w:spacing w:after="0" w:line="240" w:lineRule="auto"/>
      </w:pPr>
      <w:r>
        <w:separator/>
      </w:r>
    </w:p>
  </w:endnote>
  <w:endnote w:type="continuationSeparator" w:id="0">
    <w:p w14:paraId="4EBBC379" w14:textId="77777777" w:rsidR="00C82719" w:rsidRDefault="00C82719" w:rsidP="001D1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E7491" w14:textId="77777777" w:rsidR="001D1F4B" w:rsidRDefault="0038686F" w:rsidP="00A827F5">
    <w:pPr>
      <w:pStyle w:val="Footer"/>
      <w:tabs>
        <w:tab w:val="clear" w:pos="4680"/>
        <w:tab w:val="clear" w:pos="9360"/>
        <w:tab w:val="left" w:pos="3417"/>
      </w:tabs>
    </w:pPr>
    <w:r>
      <w:rPr>
        <w:noProof/>
      </w:rPr>
      <w:drawing>
        <wp:anchor distT="0" distB="0" distL="114300" distR="114300" simplePos="0" relativeHeight="251681792" behindDoc="1" locked="0" layoutInCell="1" allowOverlap="1" wp14:anchorId="162738CC" wp14:editId="79BAAC31">
          <wp:simplePos x="0" y="0"/>
          <wp:positionH relativeFrom="column">
            <wp:posOffset>-933451</wp:posOffset>
          </wp:positionH>
          <wp:positionV relativeFrom="paragraph">
            <wp:posOffset>-281305</wp:posOffset>
          </wp:positionV>
          <wp:extent cx="7569835" cy="792543"/>
          <wp:effectExtent l="0" t="0" r="0" b="762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8657" cy="7987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56746" w14:textId="77777777" w:rsidR="00C82719" w:rsidRDefault="00C82719" w:rsidP="001D1F4B">
      <w:pPr>
        <w:spacing w:after="0" w:line="240" w:lineRule="auto"/>
      </w:pPr>
      <w:r>
        <w:separator/>
      </w:r>
    </w:p>
  </w:footnote>
  <w:footnote w:type="continuationSeparator" w:id="0">
    <w:p w14:paraId="4C7A792F" w14:textId="77777777" w:rsidR="00C82719" w:rsidRDefault="00C82719" w:rsidP="001D1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5A932" w14:textId="77777777" w:rsidR="00AC43C0" w:rsidRPr="00AC43C0" w:rsidRDefault="00D44755" w:rsidP="00AC43C0">
    <w:pPr>
      <w:pStyle w:val="Header"/>
      <w:jc w:val="right"/>
      <w:rPr>
        <w:rFonts w:ascii="Roboto" w:hAnsi="Roboto"/>
        <w:b/>
        <w:bCs/>
        <w:sz w:val="28"/>
        <w:szCs w:val="28"/>
      </w:rPr>
    </w:pPr>
    <w:r>
      <w:rPr>
        <w:noProof/>
      </w:rPr>
      <w:drawing>
        <wp:anchor distT="0" distB="0" distL="114300" distR="114300" simplePos="0" relativeHeight="251680768" behindDoc="1" locked="0" layoutInCell="1" allowOverlap="1" wp14:anchorId="755F5CCA" wp14:editId="66779F4D">
          <wp:simplePos x="0" y="0"/>
          <wp:positionH relativeFrom="column">
            <wp:posOffset>-929005</wp:posOffset>
          </wp:positionH>
          <wp:positionV relativeFrom="paragraph">
            <wp:posOffset>-246050</wp:posOffset>
          </wp:positionV>
          <wp:extent cx="7569835" cy="1377096"/>
          <wp:effectExtent l="0" t="0" r="0" b="0"/>
          <wp:wrapNone/>
          <wp:docPr id="5" name="Picture 5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835" cy="13770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3C0"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2trA0NjAxMTM1NzRV0lEKTi0uzszPAykwNKwFACR1/tstAAAA"/>
  </w:docVars>
  <w:rsids>
    <w:rsidRoot w:val="009674E1"/>
    <w:rsid w:val="00000D9F"/>
    <w:rsid w:val="0001002B"/>
    <w:rsid w:val="00052D36"/>
    <w:rsid w:val="000F3F88"/>
    <w:rsid w:val="00151BC2"/>
    <w:rsid w:val="00161EDE"/>
    <w:rsid w:val="001D1F4B"/>
    <w:rsid w:val="001E5337"/>
    <w:rsid w:val="00206964"/>
    <w:rsid w:val="00275B8C"/>
    <w:rsid w:val="00292C68"/>
    <w:rsid w:val="00296A7C"/>
    <w:rsid w:val="002A30FC"/>
    <w:rsid w:val="00304C59"/>
    <w:rsid w:val="00322236"/>
    <w:rsid w:val="00355224"/>
    <w:rsid w:val="00367FB0"/>
    <w:rsid w:val="0038686F"/>
    <w:rsid w:val="003A08C9"/>
    <w:rsid w:val="003E0D73"/>
    <w:rsid w:val="00441F88"/>
    <w:rsid w:val="00466992"/>
    <w:rsid w:val="0048607B"/>
    <w:rsid w:val="004861A2"/>
    <w:rsid w:val="004E1B33"/>
    <w:rsid w:val="005031F1"/>
    <w:rsid w:val="00505FA5"/>
    <w:rsid w:val="00561583"/>
    <w:rsid w:val="00571979"/>
    <w:rsid w:val="00573369"/>
    <w:rsid w:val="005A79F3"/>
    <w:rsid w:val="00606DB4"/>
    <w:rsid w:val="006519E9"/>
    <w:rsid w:val="00686BE3"/>
    <w:rsid w:val="00697C4A"/>
    <w:rsid w:val="00730810"/>
    <w:rsid w:val="00796DB7"/>
    <w:rsid w:val="00803491"/>
    <w:rsid w:val="00882321"/>
    <w:rsid w:val="00890017"/>
    <w:rsid w:val="008A4073"/>
    <w:rsid w:val="008B4FEB"/>
    <w:rsid w:val="008B6827"/>
    <w:rsid w:val="008C01B1"/>
    <w:rsid w:val="008F3392"/>
    <w:rsid w:val="00921CA9"/>
    <w:rsid w:val="00960FEE"/>
    <w:rsid w:val="009674E1"/>
    <w:rsid w:val="009C368C"/>
    <w:rsid w:val="00A422E0"/>
    <w:rsid w:val="00A51F73"/>
    <w:rsid w:val="00A827F5"/>
    <w:rsid w:val="00AC43C0"/>
    <w:rsid w:val="00AE5DB2"/>
    <w:rsid w:val="00B22375"/>
    <w:rsid w:val="00B770C3"/>
    <w:rsid w:val="00BB4A93"/>
    <w:rsid w:val="00BE33D5"/>
    <w:rsid w:val="00C01081"/>
    <w:rsid w:val="00C35A90"/>
    <w:rsid w:val="00C543AC"/>
    <w:rsid w:val="00C621B7"/>
    <w:rsid w:val="00C82719"/>
    <w:rsid w:val="00C901BE"/>
    <w:rsid w:val="00CA2AFF"/>
    <w:rsid w:val="00CD7B12"/>
    <w:rsid w:val="00D12BE6"/>
    <w:rsid w:val="00D14975"/>
    <w:rsid w:val="00D44755"/>
    <w:rsid w:val="00D54C00"/>
    <w:rsid w:val="00DF1E6A"/>
    <w:rsid w:val="00E21612"/>
    <w:rsid w:val="00E650C9"/>
    <w:rsid w:val="00E7542A"/>
    <w:rsid w:val="00EC4359"/>
    <w:rsid w:val="00EC7285"/>
    <w:rsid w:val="00ED163B"/>
    <w:rsid w:val="00F14603"/>
    <w:rsid w:val="00F40166"/>
    <w:rsid w:val="00F967DB"/>
    <w:rsid w:val="00FE16BF"/>
    <w:rsid w:val="00FE1E1C"/>
    <w:rsid w:val="00FF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EAE67"/>
  <w15:chartTrackingRefBased/>
  <w15:docId w15:val="{DAA3DF9E-F9F8-459A-9B9D-93839CCE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1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F4B"/>
  </w:style>
  <w:style w:type="paragraph" w:styleId="Footer">
    <w:name w:val="footer"/>
    <w:basedOn w:val="Normal"/>
    <w:link w:val="FooterChar"/>
    <w:uiPriority w:val="99"/>
    <w:unhideWhenUsed/>
    <w:rsid w:val="001D1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F4B"/>
  </w:style>
  <w:style w:type="character" w:styleId="Hyperlink">
    <w:name w:val="Hyperlink"/>
    <w:basedOn w:val="DefaultParagraphFont"/>
    <w:uiPriority w:val="99"/>
    <w:unhideWhenUsed/>
    <w:rsid w:val="005719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9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C0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Downloads\CAS-Letterhead-A4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CAS-Letterhead-A4 (1).dotx</Template>
  <TotalTime>26</TotalTime>
  <Pages>3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42</cp:revision>
  <cp:lastPrinted>2025-01-16T06:25:00Z</cp:lastPrinted>
  <dcterms:created xsi:type="dcterms:W3CDTF">2023-03-24T01:54:00Z</dcterms:created>
  <dcterms:modified xsi:type="dcterms:W3CDTF">2026-01-07T00:18:00Z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75c67a72-c65d-4bba-9f27-61761206175a</vt:lpwstr>
  </property>
</Properties>
</file>